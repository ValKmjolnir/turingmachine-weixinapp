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1"/>
      <w:bookmarkStart w:id="2" w:name="OLE_LINK2"/>
      <w:bookmarkStart w:id="3" w:name="OLE_LINK4"/>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最初被提出的目的是为了解决可判定性问题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344120399"/>
      <w:bookmarkStart w:id="10" w:name="_Toc343173009"/>
      <w:bookmarkStart w:id="11" w:name="_Toc344120750"/>
      <w:bookmarkStart w:id="12" w:name="_Toc344118869"/>
      <w:bookmarkStart w:id="13" w:name="_Toc343178184"/>
      <w:bookmarkStart w:id="14" w:name="_Toc118537643"/>
      <w:bookmarkStart w:id="15" w:name="_Toc343267996"/>
      <w:bookmarkStart w:id="16" w:name="_Toc343178481"/>
      <w:bookmarkStart w:id="17" w:name="_Toc118603128"/>
      <w:bookmarkStart w:id="18" w:name="_Toc64723990"/>
      <w:bookmarkStart w:id="19" w:name="_Toc118537563"/>
      <w:bookmarkStart w:id="20" w:name="_Toc343796925"/>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5</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6</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6</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6</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9</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14</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14</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15</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17</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19</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21</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21</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23</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24</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24</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24</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25</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30</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38</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44</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45</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45</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45</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45</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46</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47</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47</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48</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48</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50</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rPr>
        <w:t>早些时候</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等人在此基础上</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t>Chakraborty</w:t>
      </w:r>
      <w:r>
        <w:rPr>
          <w:rFonts w:hint="eastAsia"/>
          <w:lang w:val="en-US" w:eastAsia="zh-CN"/>
        </w:rPr>
        <w:t>以软件的设计形式和使用方式对自动机模拟仿真软件进行了划分。该分类方式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软件划分为基于符号语言的、基于汇编语言的、基于过程语言的、基于描述性语言的</w:t>
      </w:r>
      <w:r>
        <w:rPr>
          <w:rFonts w:hint="eastAsia"/>
          <w:lang w:val="en-US" w:eastAsia="zh-CN"/>
        </w:rPr>
        <w:t>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3"/>
      <w:bookmarkStart w:id="28" w:name="OLE_LINK14"/>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这就意味着我们实际上是可以用计算机来模拟图灵机模型的，手机作为现代计算机的一员，同样可以用来对图灵机进行模拟仿真</w:t>
      </w:r>
      <w:r>
        <w:rPr>
          <w:rFonts w:hint="eastAsia"/>
        </w:rPr>
        <w:t>。</w:t>
      </w:r>
    </w:p>
    <w:p>
      <w:pPr>
        <w:pStyle w:val="5"/>
      </w:pPr>
      <w:r>
        <w:rPr>
          <w:rFonts w:hint="eastAsia"/>
          <w:lang w:eastAsia="zh-CN"/>
        </w:rPr>
        <w:t>在</w:t>
      </w:r>
      <w:r>
        <w:rPr>
          <w:rFonts w:hint="eastAsia"/>
          <w:lang w:val="en-US" w:eastAsia="zh-CN"/>
        </w:rPr>
        <w:t>绪论中我们已经提到，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物理结构层面上有着图灵机结构的样子，我们甚至可以认为该结构的计算机即为一种图灵机的物理实现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但是对于模拟软件来说，当我们在“无限”这样一个理论条件上加以限制，将现实意义上可实现的图灵机归纳为一个集合，计算机是可以模拟该集合中任意一个图灵机的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综上所述，我们实际实现的图灵机模拟仿真软件，可以对所有任意图灵机组成的集合的一个子集中的所有图灵机进行模拟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bookmarkStart w:id="99" w:name="_GoBack"/>
      <w:bookmarkEnd w:id="99"/>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最后简单讲述了图灵机与现代计算机的关系，由此我们可以知道现代计算机可以用来进行图灵机的模拟。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Ref71933091"/>
      <w:bookmarkStart w:id="39" w:name="_Toc30968"/>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Toc23271"/>
      <w:bookmarkStart w:id="47" w:name="_Ref71906273"/>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，对于自动机模拟仿真软件的模拟模块的测试我们需要针对性地构造测试用例</w:t>
      </w:r>
      <w:r>
        <w:rPr>
          <w:rStyle w:val="86"/>
          <w:rFonts w:hint="eastAsia"/>
          <w:bCs/>
          <w:lang w:val="en-US" w:eastAsia="zh-CN"/>
        </w:rPr>
        <w:t>[21]</w:t>
      </w:r>
      <w:r>
        <w:rPr>
          <w:rFonts w:hint="eastAsia"/>
          <w:lang w:val="en-US" w:eastAsia="zh-CN"/>
        </w:rPr>
        <w:t>，所以在本章我们将简单介绍经典图灵机仿真微信小程序的测试方法和测试用例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3104708"/>
      <w:bookmarkStart w:id="78" w:name="_Toc30867"/>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1971358"/>
      <w:bookmarkStart w:id="83" w:name="_Ref7223093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0</w:t>
    </w:r>
    <w:r>
      <w:fldChar w:fldCharType="end"/>
    </w:r>
    <w:r>
      <w:t xml:space="preserve"> </w:t>
    </w:r>
    <w:r>
      <w:fldChar w:fldCharType="begin"/>
    </w:r>
    <w:r>
      <w:instrText xml:space="preserve"> STYLEREF  "标题 1"  \* MERGEFORMAT </w:instrText>
    </w:r>
    <w:r>
      <w:fldChar w:fldCharType="separate"/>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612D0D"/>
    <w:rsid w:val="0E9F5DF3"/>
    <w:rsid w:val="0EF357FE"/>
    <w:rsid w:val="0F410C8F"/>
    <w:rsid w:val="0F795571"/>
    <w:rsid w:val="0F9333D6"/>
    <w:rsid w:val="0FCC4484"/>
    <w:rsid w:val="0FE30D23"/>
    <w:rsid w:val="0FE87067"/>
    <w:rsid w:val="10214283"/>
    <w:rsid w:val="10393230"/>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FE7350"/>
    <w:rsid w:val="1A366CF1"/>
    <w:rsid w:val="1A59011A"/>
    <w:rsid w:val="1AA63C2E"/>
    <w:rsid w:val="1AE663F9"/>
    <w:rsid w:val="1B0F1840"/>
    <w:rsid w:val="1B433889"/>
    <w:rsid w:val="1B513EBB"/>
    <w:rsid w:val="1B5F7CCE"/>
    <w:rsid w:val="1B6B5B32"/>
    <w:rsid w:val="1B6F52C1"/>
    <w:rsid w:val="1B8D4577"/>
    <w:rsid w:val="1BB35652"/>
    <w:rsid w:val="1BD66D65"/>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8C439B"/>
    <w:rsid w:val="1DC6080C"/>
    <w:rsid w:val="1E296771"/>
    <w:rsid w:val="1E2A40E0"/>
    <w:rsid w:val="1EA55D54"/>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5A6DA3"/>
    <w:rsid w:val="259D213A"/>
    <w:rsid w:val="25D95E65"/>
    <w:rsid w:val="25FD403E"/>
    <w:rsid w:val="25FD44C9"/>
    <w:rsid w:val="26000FFC"/>
    <w:rsid w:val="26405340"/>
    <w:rsid w:val="26647F8A"/>
    <w:rsid w:val="269659E5"/>
    <w:rsid w:val="26996ED8"/>
    <w:rsid w:val="26B7471F"/>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F27F70"/>
    <w:rsid w:val="411B4F0B"/>
    <w:rsid w:val="415154E2"/>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58</Pages>
  <Words>28752</Words>
  <Characters>36182</Characters>
  <Lines>301</Lines>
  <Paragraphs>84</Paragraphs>
  <TotalTime>13</TotalTime>
  <ScaleCrop>false</ScaleCrop>
  <LinksUpToDate>false</LinksUpToDate>
  <CharactersWithSpaces>37751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2022-05-14T04:41:04Z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